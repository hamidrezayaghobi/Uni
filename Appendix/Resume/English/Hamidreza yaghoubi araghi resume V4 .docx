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2886700" w14:textId="77777777" w:rsidTr="00EB42F7">
        <w:trPr>
          <w:trHeight w:hRule="exact" w:val="117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007545" w14:textId="4FBA6B1F" w:rsidR="00692703" w:rsidRPr="00CF1A49" w:rsidRDefault="00B1253D" w:rsidP="00913946">
            <w:pPr>
              <w:pStyle w:val="Title"/>
            </w:pPr>
            <w:r w:rsidRPr="00B1253D">
              <w:rPr>
                <w:sz w:val="52"/>
                <w:szCs w:val="48"/>
              </w:rPr>
              <w:t>Hamidreza</w:t>
            </w:r>
            <w:r w:rsidR="00692703" w:rsidRPr="00B1253D">
              <w:rPr>
                <w:sz w:val="52"/>
                <w:szCs w:val="48"/>
              </w:rPr>
              <w:t xml:space="preserve"> </w:t>
            </w:r>
            <w:r w:rsidRPr="00B1253D">
              <w:rPr>
                <w:rStyle w:val="IntenseEmphasis"/>
                <w:sz w:val="52"/>
                <w:szCs w:val="52"/>
              </w:rPr>
              <w:t>yaghoubi araghi</w:t>
            </w:r>
          </w:p>
          <w:p w14:paraId="6D9FB6C6" w14:textId="176CEE80" w:rsidR="00692703" w:rsidRPr="00CF1A49" w:rsidRDefault="00660644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413F87280C234C4297164F751FF9C68C"/>
                </w:placeholder>
                <w:temporary/>
                <w:showingPlcHdr/>
                <w15:appearance w15:val="hidden"/>
              </w:sdtPr>
              <w:sdtEndPr/>
              <w:sdtContent>
                <w:r w:rsidR="00B1253D" w:rsidRPr="00CF1A49">
                  <w:t>Phone</w:t>
                </w:r>
              </w:sdtContent>
            </w:sdt>
            <w:r w:rsidR="00B1253D">
              <w:t xml:space="preserve"> : +98 (912) 0864 614</w:t>
            </w:r>
            <w:r w:rsidR="00692703" w:rsidRPr="00CF1A49">
              <w:t xml:space="preserve"> </w:t>
            </w:r>
          </w:p>
          <w:p w14:paraId="2333BA8D" w14:textId="1ECBD509" w:rsidR="00692703" w:rsidRPr="00CF1A49" w:rsidRDefault="00660644" w:rsidP="004065AA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29FDE46355E749558C555C5BB26DF3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B1253D">
              <w:t xml:space="preserve"> - </w:t>
            </w:r>
            <w:hyperlink r:id="rId8" w:history="1">
              <w:r w:rsidR="004065AA" w:rsidRPr="004065AA">
                <w:rPr>
                  <w:rStyle w:val="Hyperlink"/>
                </w:rPr>
                <w:t>hryaghoubi@ce.sharif.edu</w:t>
              </w:r>
            </w:hyperlink>
          </w:p>
        </w:tc>
      </w:tr>
    </w:tbl>
    <w:p w14:paraId="7D49D5E2" w14:textId="77777777" w:rsidR="00865E2B" w:rsidRDefault="00865E2B" w:rsidP="004E01EB">
      <w:pPr>
        <w:pStyle w:val="Heading1"/>
        <w:rPr>
          <w:rtl/>
        </w:rPr>
      </w:pPr>
    </w:p>
    <w:p w14:paraId="59CD55E8" w14:textId="173592B5" w:rsidR="004E01EB" w:rsidRPr="00CF1A49" w:rsidRDefault="00660644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A67A29105D946D4A17AAC9D97F6F18F"/>
          </w:placeholder>
          <w:temporary/>
          <w:showingPlcHdr/>
          <w15:appearance w15:val="hidden"/>
        </w:sdtPr>
        <w:sdtEndPr/>
        <w:sdtContent>
          <w:r w:rsidR="004E01EB" w:rsidRPr="00EB42F7">
            <w:rPr>
              <w:sz w:val="24"/>
              <w:szCs w:val="28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7908AC9" w14:textId="77777777" w:rsidTr="007665F5">
        <w:trPr>
          <w:trHeight w:val="2263"/>
        </w:trPr>
        <w:tc>
          <w:tcPr>
            <w:tcW w:w="9355" w:type="dxa"/>
          </w:tcPr>
          <w:p w14:paraId="3C23A4BB" w14:textId="1BC68DF5" w:rsidR="006851EE" w:rsidRDefault="008667E4" w:rsidP="001D0BF1">
            <w:pPr>
              <w:pStyle w:val="Heading3"/>
              <w:contextualSpacing w:val="0"/>
              <w:outlineLvl w:val="2"/>
            </w:pPr>
            <w:r>
              <w:t>WORKING:</w:t>
            </w:r>
          </w:p>
          <w:p w14:paraId="694B28AD" w14:textId="563A9C45" w:rsidR="000B48AA" w:rsidRPr="008667E4" w:rsidRDefault="000B48AA" w:rsidP="000B48AA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F3628A">
              <w:rPr>
                <w:sz w:val="20"/>
                <w:szCs w:val="22"/>
              </w:rPr>
              <w:t>Nov</w:t>
            </w:r>
            <w:r w:rsidRPr="008667E4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3ED4CA41" w14:textId="0A428DEB" w:rsidR="00FA7BA5" w:rsidRDefault="000B48AA" w:rsidP="00FA7BA5">
            <w:pPr>
              <w:pStyle w:val="Heading2"/>
              <w:contextualSpacing w:val="0"/>
              <w:outlineLvl w:val="1"/>
              <w:rPr>
                <w:rStyle w:val="SubtleReference"/>
                <w:sz w:val="14"/>
                <w:szCs w:val="14"/>
              </w:rPr>
            </w:pPr>
            <w:r>
              <w:rPr>
                <w:sz w:val="18"/>
                <w:szCs w:val="18"/>
              </w:rPr>
              <w:t xml:space="preserve">learning/developing AR </w:t>
            </w:r>
            <w:r>
              <w:rPr>
                <w:sz w:val="18"/>
                <w:szCs w:val="18"/>
                <w:lang w:bidi="fa-IR"/>
              </w:rPr>
              <w:t>app</w:t>
            </w:r>
            <w:r w:rsidRPr="008667E4">
              <w:rPr>
                <w:sz w:val="18"/>
                <w:szCs w:val="18"/>
              </w:rPr>
              <w:t xml:space="preserve">, </w:t>
            </w:r>
            <w:r w:rsidRPr="000B48AA">
              <w:rPr>
                <w:rStyle w:val="SubtleReference"/>
                <w:sz w:val="14"/>
                <w:szCs w:val="14"/>
              </w:rPr>
              <w:t xml:space="preserve">ar </w:t>
            </w:r>
            <w:r w:rsidR="00896496" w:rsidRPr="000B48AA">
              <w:rPr>
                <w:rStyle w:val="SubtleReference"/>
                <w:sz w:val="14"/>
                <w:szCs w:val="14"/>
              </w:rPr>
              <w:t>LABORATORY</w:t>
            </w:r>
            <w:r w:rsidR="00896496">
              <w:rPr>
                <w:rStyle w:val="SubtleReference"/>
                <w:sz w:val="14"/>
                <w:szCs w:val="14"/>
              </w:rPr>
              <w:t xml:space="preserve"> of f</w:t>
            </w:r>
            <w:r w:rsidR="00896496" w:rsidRPr="000B48AA">
              <w:rPr>
                <w:rStyle w:val="SubtleReference"/>
                <w:sz w:val="14"/>
                <w:szCs w:val="14"/>
              </w:rPr>
              <w:t>ACULTY</w:t>
            </w:r>
            <w:r w:rsidR="00896496">
              <w:rPr>
                <w:rStyle w:val="SubtleReference"/>
                <w:sz w:val="14"/>
                <w:szCs w:val="14"/>
              </w:rPr>
              <w:t xml:space="preserve"> of cse, </w:t>
            </w:r>
            <w:r w:rsidRPr="000B48AA">
              <w:rPr>
                <w:rStyle w:val="SubtleReference"/>
                <w:sz w:val="14"/>
                <w:szCs w:val="14"/>
              </w:rPr>
              <w:t>shahid beheshty UNIVERSITY (shahid ahmadiroshan projects)</w:t>
            </w:r>
          </w:p>
          <w:p w14:paraId="6F8424A3" w14:textId="77777777" w:rsidR="00F3628A" w:rsidRPr="000B48AA" w:rsidRDefault="00F3628A" w:rsidP="00F3628A">
            <w:pPr>
              <w:pStyle w:val="Heading3"/>
              <w:contextualSpacing w:val="0"/>
              <w:outlineLvl w:val="2"/>
              <w:rPr>
                <w:rStyle w:val="SubtleReference"/>
                <w:b/>
                <w:smallCaps w:val="0"/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 xml:space="preserve">(SEP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3022949E" w14:textId="432FF849" w:rsidR="00F3628A" w:rsidRPr="00F3628A" w:rsidRDefault="00F3628A" w:rsidP="00F3628A">
            <w:pPr>
              <w:pStyle w:val="Heading2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 xml:space="preserve">teacher </w:t>
            </w:r>
            <w:r>
              <w:rPr>
                <w:sz w:val="18"/>
                <w:szCs w:val="18"/>
              </w:rPr>
              <w:t>assistant of advanced programing</w:t>
            </w:r>
            <w:r>
              <w:rPr>
                <w:sz w:val="18"/>
                <w:szCs w:val="18"/>
                <w:lang w:val="en"/>
              </w:rPr>
              <w:t xml:space="preserve">, </w:t>
            </w:r>
            <w:r>
              <w:rPr>
                <w:rStyle w:val="SubtleReference"/>
                <w:sz w:val="18"/>
                <w:szCs w:val="18"/>
              </w:rPr>
              <w:t xml:space="preserve">SHARIF UNIVERSITY OF TECHNOLOGY </w:t>
            </w:r>
          </w:p>
          <w:p w14:paraId="72ECD8ED" w14:textId="77777777" w:rsidR="00F3628A" w:rsidRPr="000B48AA" w:rsidRDefault="00F3628A" w:rsidP="00F3628A">
            <w:pPr>
              <w:pStyle w:val="Heading3"/>
              <w:contextualSpacing w:val="0"/>
              <w:outlineLvl w:val="2"/>
              <w:rPr>
                <w:rStyle w:val="SubtleReference"/>
                <w:b/>
                <w:smallCaps w:val="0"/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 xml:space="preserve">(SEP </w:t>
            </w:r>
            <w:r>
              <w:rPr>
                <w:sz w:val="20"/>
                <w:szCs w:val="22"/>
              </w:rPr>
              <w:t>2020</w:t>
            </w:r>
            <w:r w:rsidRPr="008667E4">
              <w:rPr>
                <w:sz w:val="20"/>
                <w:szCs w:val="22"/>
              </w:rPr>
              <w:t xml:space="preserve"> – pRESENT)</w:t>
            </w:r>
          </w:p>
          <w:p w14:paraId="750C462B" w14:textId="3E0BBE96" w:rsidR="00F3628A" w:rsidRPr="00F3628A" w:rsidRDefault="00F3628A" w:rsidP="00F3628A">
            <w:pPr>
              <w:pStyle w:val="Heading2"/>
              <w:outlineLvl w:val="1"/>
              <w:rPr>
                <w:b w:val="0"/>
                <w:smallCaps/>
                <w:color w:val="595959" w:themeColor="text1" w:themeTint="A6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 xml:space="preserve">teacher of </w:t>
            </w:r>
            <w:r w:rsidRPr="000B48AA">
              <w:rPr>
                <w:sz w:val="18"/>
                <w:szCs w:val="18"/>
                <w:lang w:val="en"/>
              </w:rPr>
              <w:t>Cosmology</w:t>
            </w:r>
            <w:r w:rsidR="004065AA">
              <w:rPr>
                <w:sz w:val="18"/>
                <w:szCs w:val="18"/>
                <w:lang w:val="en"/>
              </w:rPr>
              <w:t>(olympiad)</w:t>
            </w:r>
            <w:r>
              <w:rPr>
                <w:sz w:val="18"/>
                <w:szCs w:val="18"/>
                <w:lang w:val="en"/>
              </w:rPr>
              <w:t xml:space="preserve">, </w:t>
            </w:r>
            <w:r>
              <w:rPr>
                <w:rStyle w:val="SubtleReference"/>
                <w:sz w:val="18"/>
                <w:szCs w:val="18"/>
              </w:rPr>
              <w:t xml:space="preserve">farzanegan </w:t>
            </w:r>
            <w:r w:rsidRPr="008667E4">
              <w:rPr>
                <w:rStyle w:val="SubtleReference"/>
                <w:sz w:val="18"/>
                <w:szCs w:val="18"/>
              </w:rPr>
              <w:t>1</w:t>
            </w:r>
            <w:r>
              <w:rPr>
                <w:rStyle w:val="SubtleReference"/>
                <w:sz w:val="18"/>
                <w:szCs w:val="18"/>
              </w:rPr>
              <w:t xml:space="preserve"> high-school</w:t>
            </w:r>
          </w:p>
          <w:p w14:paraId="35658950" w14:textId="635E6680" w:rsidR="001D0BF1" w:rsidRPr="008667E4" w:rsidRDefault="008667E4" w:rsidP="001D0BF1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B1253D" w:rsidRPr="008667E4">
              <w:rPr>
                <w:sz w:val="20"/>
                <w:szCs w:val="22"/>
              </w:rPr>
              <w:t>SEP 2018</w:t>
            </w:r>
            <w:r w:rsidR="001D0BF1" w:rsidRPr="008667E4">
              <w:rPr>
                <w:sz w:val="20"/>
                <w:szCs w:val="22"/>
              </w:rPr>
              <w:t xml:space="preserve"> – </w:t>
            </w:r>
            <w:r w:rsidR="00B1253D" w:rsidRPr="008667E4">
              <w:rPr>
                <w:sz w:val="20"/>
                <w:szCs w:val="22"/>
              </w:rPr>
              <w:t>pRESENT</w:t>
            </w:r>
            <w:r w:rsidRPr="008667E4">
              <w:rPr>
                <w:sz w:val="20"/>
                <w:szCs w:val="22"/>
              </w:rPr>
              <w:t>)</w:t>
            </w:r>
          </w:p>
          <w:p w14:paraId="2BBE7202" w14:textId="15C88627" w:rsidR="000B48AA" w:rsidRDefault="00B1253D" w:rsidP="000B48AA">
            <w:pPr>
              <w:pStyle w:val="Heading2"/>
              <w:contextualSpacing w:val="0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>Head/teacher of astronomy and astrophy</w:t>
            </w:r>
            <w:r w:rsidR="006851EE" w:rsidRPr="008667E4">
              <w:rPr>
                <w:sz w:val="18"/>
                <w:szCs w:val="18"/>
              </w:rPr>
              <w:t>s</w:t>
            </w:r>
            <w:r w:rsidRPr="008667E4">
              <w:rPr>
                <w:sz w:val="18"/>
                <w:szCs w:val="18"/>
              </w:rPr>
              <w:t>cis</w:t>
            </w:r>
            <w:r w:rsidR="004065AA">
              <w:rPr>
                <w:sz w:val="18"/>
                <w:szCs w:val="18"/>
              </w:rPr>
              <w:t>(olympiad)</w:t>
            </w:r>
            <w:r w:rsidR="001D0BF1" w:rsidRPr="008667E4">
              <w:rPr>
                <w:sz w:val="18"/>
                <w:szCs w:val="18"/>
              </w:rPr>
              <w:t xml:space="preserve">, </w:t>
            </w:r>
            <w:r w:rsidRPr="008667E4">
              <w:rPr>
                <w:rStyle w:val="SubtleReference"/>
                <w:sz w:val="18"/>
                <w:szCs w:val="18"/>
              </w:rPr>
              <w:t>allameh helli 10</w:t>
            </w:r>
            <w:r w:rsidR="000B48AA">
              <w:rPr>
                <w:rStyle w:val="SubtleReference"/>
                <w:sz w:val="18"/>
                <w:szCs w:val="18"/>
              </w:rPr>
              <w:t xml:space="preserve"> high-school</w:t>
            </w:r>
          </w:p>
          <w:p w14:paraId="77701D86" w14:textId="77777777" w:rsidR="000B48AA" w:rsidRDefault="000B48AA" w:rsidP="00EB42F7">
            <w:pPr>
              <w:pStyle w:val="Heading3"/>
              <w:contextualSpacing w:val="0"/>
              <w:outlineLvl w:val="2"/>
            </w:pPr>
          </w:p>
          <w:p w14:paraId="428F1B07" w14:textId="6BECD91E" w:rsidR="00EB42F7" w:rsidRDefault="006851EE" w:rsidP="00EB42F7">
            <w:pPr>
              <w:pStyle w:val="Heading3"/>
              <w:contextualSpacing w:val="0"/>
              <w:outlineLvl w:val="2"/>
            </w:pPr>
            <w:r>
              <w:t>WORKed in:</w:t>
            </w:r>
          </w:p>
          <w:p w14:paraId="7EE09F0C" w14:textId="5BE578D5" w:rsidR="001E3120" w:rsidRDefault="00F3628A" w:rsidP="008667E4">
            <w:pPr>
              <w:pStyle w:val="Heading2"/>
              <w:contextualSpacing w:val="0"/>
              <w:outlineLvl w:val="1"/>
              <w:rPr>
                <w:sz w:val="18"/>
              </w:rPr>
            </w:pPr>
            <w:r>
              <w:rPr>
                <w:sz w:val="18"/>
                <w:szCs w:val="18"/>
              </w:rPr>
              <w:t>o</w:t>
            </w:r>
            <w:r>
              <w:rPr>
                <w:sz w:val="18"/>
              </w:rPr>
              <w:t>lymipyad teacher in best school</w:t>
            </w:r>
            <w:r w:rsidR="00901D97">
              <w:rPr>
                <w:sz w:val="18"/>
              </w:rPr>
              <w:t>s</w:t>
            </w:r>
            <w:r>
              <w:rPr>
                <w:sz w:val="18"/>
              </w:rPr>
              <w:t xml:space="preserve"> of iran</w:t>
            </w:r>
          </w:p>
          <w:p w14:paraId="5456FE6C" w14:textId="57E7B069" w:rsidR="00F3628A" w:rsidRDefault="004065AA" w:rsidP="008667E4">
            <w:pPr>
              <w:pStyle w:val="Heading2"/>
              <w:contextualSpacing w:val="0"/>
              <w:outlineLvl w:val="1"/>
              <w:rPr>
                <w:sz w:val="18"/>
              </w:rPr>
            </w:pPr>
            <w:r>
              <w:rPr>
                <w:sz w:val="18"/>
              </w:rPr>
              <w:t>rasta group,</w:t>
            </w:r>
            <w:r w:rsidR="00F3628A">
              <w:rPr>
                <w:sz w:val="18"/>
              </w:rPr>
              <w:t xml:space="preserve"> </w:t>
            </w:r>
            <w:r>
              <w:rPr>
                <w:rStyle w:val="SubtleReference"/>
                <w:sz w:val="18"/>
                <w:szCs w:val="18"/>
              </w:rPr>
              <w:t>online algorithem course mentor</w:t>
            </w:r>
          </w:p>
          <w:p w14:paraId="39E88058" w14:textId="24A23BE6" w:rsidR="00F3628A" w:rsidRPr="008667E4" w:rsidRDefault="00F3628A" w:rsidP="008667E4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</w:p>
        </w:tc>
      </w:tr>
      <w:tr w:rsidR="00F61DF9" w:rsidRPr="00CF1A49" w14:paraId="7457C93B" w14:textId="77777777" w:rsidTr="00F61DF9">
        <w:tc>
          <w:tcPr>
            <w:tcW w:w="9355" w:type="dxa"/>
            <w:tcMar>
              <w:top w:w="216" w:type="dxa"/>
            </w:tcMar>
          </w:tcPr>
          <w:p w14:paraId="3CDB4E22" w14:textId="6A3D4CB0" w:rsidR="006851EE" w:rsidRPr="00F3628A" w:rsidRDefault="00F3628A" w:rsidP="00F3628A">
            <w:pPr>
              <w:pStyle w:val="Heading3"/>
              <w:outlineLvl w:val="2"/>
              <w:rPr>
                <w:rtl/>
                <w:lang w:bidi="fa-IR"/>
              </w:rPr>
            </w:pPr>
            <w:r w:rsidRPr="00F3628A">
              <w:rPr>
                <w:lang w:val="en"/>
              </w:rPr>
              <w:t>Programming projects</w:t>
            </w:r>
            <w:r w:rsidR="006851EE">
              <w:t>:</w:t>
            </w:r>
          </w:p>
          <w:p w14:paraId="7C26B76D" w14:textId="47FAC57F" w:rsidR="007665F5" w:rsidRPr="007665F5" w:rsidRDefault="008667E4" w:rsidP="00F3628A">
            <w:pPr>
              <w:pStyle w:val="Heading3"/>
              <w:contextualSpacing w:val="0"/>
              <w:outlineLvl w:val="2"/>
              <w:rPr>
                <w:bCs/>
                <w:caps w:val="0"/>
                <w:color w:val="1D824C" w:themeColor="accent1"/>
                <w:sz w:val="18"/>
                <w:szCs w:val="18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 xml:space="preserve">Online </w:t>
            </w:r>
            <w:r w:rsidR="00F3628A">
              <w:rPr>
                <w:rStyle w:val="Heading2Char"/>
                <w:b/>
                <w:bCs/>
                <w:sz w:val="18"/>
                <w:szCs w:val="18"/>
              </w:rPr>
              <w:t>Shop App</w:t>
            </w:r>
            <w:r w:rsidRPr="008667E4">
              <w:rPr>
                <w:sz w:val="18"/>
                <w:szCs w:val="20"/>
              </w:rPr>
              <w:t xml:space="preserve">, </w:t>
            </w:r>
            <w:r w:rsidR="00F3628A" w:rsidRPr="008667E4">
              <w:rPr>
                <w:b w:val="0"/>
                <w:sz w:val="18"/>
                <w:szCs w:val="20"/>
              </w:rPr>
              <w:t>JAVA</w:t>
            </w:r>
            <w:r w:rsidR="00F3628A">
              <w:rPr>
                <w:b w:val="0"/>
                <w:sz w:val="18"/>
                <w:szCs w:val="20"/>
              </w:rPr>
              <w:t>-</w:t>
            </w:r>
            <w:r w:rsidR="00F3628A" w:rsidRPr="008667E4">
              <w:rPr>
                <w:b w:val="0"/>
                <w:sz w:val="18"/>
                <w:szCs w:val="20"/>
              </w:rPr>
              <w:t xml:space="preserve"> (</w:t>
            </w:r>
            <w:hyperlink r:id="rId9" w:history="1">
              <w:r w:rsidR="00F3628A" w:rsidRPr="00F3628A">
                <w:rPr>
                  <w:rStyle w:val="Hyperlink"/>
                  <w:sz w:val="18"/>
                  <w:szCs w:val="20"/>
                </w:rPr>
                <w:t>github link</w:t>
              </w:r>
            </w:hyperlink>
            <w:r w:rsidR="00F3628A" w:rsidRPr="00F3628A">
              <w:rPr>
                <w:b w:val="0"/>
                <w:bCs/>
                <w:sz w:val="18"/>
                <w:szCs w:val="20"/>
              </w:rPr>
              <w:t>)</w:t>
            </w:r>
            <w:r>
              <w:rPr>
                <w:rStyle w:val="Heading2Char"/>
                <w:b/>
                <w:bCs/>
                <w:sz w:val="18"/>
                <w:szCs w:val="18"/>
              </w:rPr>
              <w:br/>
            </w:r>
            <w:r w:rsidR="00F3628A">
              <w:rPr>
                <w:rStyle w:val="Heading2Char"/>
                <w:b/>
                <w:bCs/>
                <w:sz w:val="18"/>
                <w:szCs w:val="18"/>
              </w:rPr>
              <w:t>Command Prompt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rStyle w:val="SubtleReference"/>
                <w:sz w:val="18"/>
                <w:szCs w:val="20"/>
              </w:rPr>
              <w:t>C++</w:t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t>OTHERS:</w:t>
            </w:r>
            <w:r w:rsidR="00EB42F7">
              <w:br/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PARTICIPATED IN XV ASIAN-PACIFIC ASTRONOMY OLYMPIAD (</w:t>
            </w:r>
            <w:r w:rsidR="00EB42F7" w:rsidRPr="00865E2B">
              <w:rPr>
                <w:rStyle w:val="Heading2Char"/>
                <w:b/>
                <w:bCs/>
                <w:sz w:val="18"/>
                <w:szCs w:val="18"/>
              </w:rPr>
              <w:t>ACADEMIC STAFF</w:t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) (2019)</w:t>
            </w:r>
          </w:p>
        </w:tc>
      </w:tr>
    </w:tbl>
    <w:sdt>
      <w:sdtPr>
        <w:alias w:val="Education:"/>
        <w:tag w:val="Education:"/>
        <w:id w:val="-1908763273"/>
        <w:placeholder>
          <w:docPart w:val="FBCB1C0635CC4682B98D1BBDE8614B84"/>
        </w:placeholder>
        <w:temporary/>
        <w:showingPlcHdr/>
        <w15:appearance w15:val="hidden"/>
      </w:sdtPr>
      <w:sdtEndPr/>
      <w:sdtContent>
        <w:p w14:paraId="66CFC75B" w14:textId="77777777" w:rsidR="00DA59AA" w:rsidRPr="00CF1A49" w:rsidRDefault="00DA59AA" w:rsidP="0097790C">
          <w:pPr>
            <w:pStyle w:val="Heading1"/>
          </w:pPr>
          <w:r w:rsidRPr="00EB42F7">
            <w:rPr>
              <w:sz w:val="24"/>
              <w:szCs w:val="28"/>
            </w:rPr>
            <w:t>Education</w:t>
          </w:r>
        </w:p>
      </w:sdtContent>
    </w:sdt>
    <w:tbl>
      <w:tblPr>
        <w:tblStyle w:val="TableGrid"/>
        <w:tblW w:w="450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420"/>
      </w:tblGrid>
      <w:tr w:rsidR="001D0BF1" w:rsidRPr="00CF1A49" w14:paraId="088A6842" w14:textId="77777777" w:rsidTr="00927E7C">
        <w:trPr>
          <w:trHeight w:val="778"/>
        </w:trPr>
        <w:tc>
          <w:tcPr>
            <w:tcW w:w="8420" w:type="dxa"/>
          </w:tcPr>
          <w:p w14:paraId="4C1FCFB1" w14:textId="3684DB45" w:rsidR="001D0BF1" w:rsidRPr="00CF1A49" w:rsidRDefault="00B1253D" w:rsidP="001D0BF1">
            <w:pPr>
              <w:pStyle w:val="Heading3"/>
              <w:contextualSpacing w:val="0"/>
              <w:outlineLvl w:val="2"/>
            </w:pPr>
            <w:r>
              <w:t>Sharif University Of technology</w:t>
            </w:r>
          </w:p>
          <w:p w14:paraId="29ABA490" w14:textId="3A5AE4C8" w:rsidR="007538DC" w:rsidRDefault="00B1253D" w:rsidP="006851EE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computer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exepted graduation jun 202</w:t>
            </w:r>
            <w:r w:rsidR="004065AA">
              <w:rPr>
                <w:rStyle w:val="SubtleReference"/>
              </w:rPr>
              <w:t>3</w:t>
            </w:r>
          </w:p>
          <w:p w14:paraId="00925318" w14:textId="38D4FD95" w:rsidR="007665F5" w:rsidRPr="00CF1A49" w:rsidRDefault="007665F5" w:rsidP="006851EE">
            <w:pPr>
              <w:pStyle w:val="Heading2"/>
              <w:contextualSpacing w:val="0"/>
              <w:outlineLvl w:val="1"/>
            </w:pPr>
            <w:r>
              <w:rPr>
                <w:bCs/>
                <w:caps w:val="0"/>
                <w:sz w:val="18"/>
                <w:szCs w:val="18"/>
              </w:rPr>
              <w:t>ADVANCED PROGRAMING GRADE = 20</w:t>
            </w:r>
          </w:p>
        </w:tc>
      </w:tr>
      <w:tr w:rsidR="00F61DF9" w:rsidRPr="00CF1A49" w14:paraId="547492CC" w14:textId="77777777" w:rsidTr="00927E7C">
        <w:tc>
          <w:tcPr>
            <w:tcW w:w="8420" w:type="dxa"/>
            <w:tcMar>
              <w:top w:w="216" w:type="dxa"/>
            </w:tcMar>
          </w:tcPr>
          <w:p w14:paraId="40CE69B8" w14:textId="08F065AC" w:rsidR="00F61DF9" w:rsidRPr="00CF1A49" w:rsidRDefault="006851EE" w:rsidP="00F61DF9">
            <w:pPr>
              <w:pStyle w:val="Heading3"/>
              <w:contextualSpacing w:val="0"/>
              <w:outlineLvl w:val="2"/>
              <w:rPr>
                <w:rtl/>
                <w:lang w:bidi="fa-IR"/>
              </w:rPr>
            </w:pPr>
            <w:r>
              <w:rPr>
                <w:lang w:bidi="fa-IR"/>
              </w:rPr>
              <w:t>young scholars club</w:t>
            </w:r>
          </w:p>
          <w:p w14:paraId="154A0A29" w14:textId="07C168F6" w:rsidR="00F61DF9" w:rsidRDefault="006851EE" w:rsidP="006851EE">
            <w:pPr>
              <w:pStyle w:val="Heading2"/>
              <w:contextualSpacing w:val="0"/>
              <w:outlineLvl w:val="1"/>
            </w:pPr>
            <w:r w:rsidRPr="006851EE">
              <w:rPr>
                <w:bCs/>
              </w:rPr>
              <w:t>astronomy and astrophy</w:t>
            </w:r>
            <w:r>
              <w:rPr>
                <w:bCs/>
              </w:rPr>
              <w:t>s</w:t>
            </w:r>
            <w:r w:rsidRPr="006851EE">
              <w:rPr>
                <w:bCs/>
              </w:rPr>
              <w:t>cis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pre-university</w:t>
            </w:r>
          </w:p>
        </w:tc>
      </w:tr>
    </w:tbl>
    <w:p w14:paraId="534D19B9" w14:textId="1FB19DC5" w:rsidR="00927E7C" w:rsidRDefault="00927E7C" w:rsidP="006E1507"/>
    <w:p w14:paraId="632DCD68" w14:textId="36532DEF" w:rsidR="00927E7C" w:rsidRPr="00927E7C" w:rsidRDefault="00927E7C" w:rsidP="00927E7C">
      <w:pPr>
        <w:pStyle w:val="Heading1"/>
        <w:rPr>
          <w:sz w:val="24"/>
          <w:szCs w:val="28"/>
        </w:rPr>
      </w:pPr>
      <w:r w:rsidRPr="00EB42F7">
        <w:rPr>
          <w:sz w:val="24"/>
          <w:szCs w:val="28"/>
        </w:rPr>
        <w:t>Awards &amp; Honors</w:t>
      </w:r>
    </w:p>
    <w:tbl>
      <w:tblPr>
        <w:tblStyle w:val="TableGrid"/>
        <w:tblW w:w="4509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420"/>
      </w:tblGrid>
      <w:tr w:rsidR="00927E7C" w:rsidRPr="00CF1A49" w14:paraId="07ECECFA" w14:textId="77777777" w:rsidTr="00F85C05">
        <w:trPr>
          <w:trHeight w:val="778"/>
        </w:trPr>
        <w:tc>
          <w:tcPr>
            <w:tcW w:w="8420" w:type="dxa"/>
          </w:tcPr>
          <w:p w14:paraId="6E766A3F" w14:textId="5ECF57B8" w:rsid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  <w:r w:rsidRPr="00927E7C">
              <w:rPr>
                <w:color w:val="1D824C" w:themeColor="accent1"/>
                <w:sz w:val="18"/>
                <w:szCs w:val="18"/>
              </w:rPr>
              <w:t>International Astronomy and Astrophysics Bronze Medal (</w:t>
            </w:r>
            <w:r w:rsidRPr="004E1559">
              <w:rPr>
                <w:rStyle w:val="SubtleReference"/>
                <w:sz w:val="18"/>
                <w:szCs w:val="18"/>
              </w:rPr>
              <w:t>2019 Hungary</w:t>
            </w:r>
            <w:r w:rsidRPr="00927E7C">
              <w:rPr>
                <w:color w:val="1D824C" w:themeColor="accent1"/>
                <w:sz w:val="18"/>
                <w:szCs w:val="18"/>
              </w:rPr>
              <w:t>)</w:t>
            </w:r>
          </w:p>
          <w:p w14:paraId="536518C4" w14:textId="77777777" w:rsidR="00927E7C" w:rsidRP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</w:p>
          <w:p w14:paraId="4FD6E813" w14:textId="6873F8C2" w:rsid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  <w:r w:rsidRPr="00927E7C">
              <w:rPr>
                <w:color w:val="1D824C" w:themeColor="accent1"/>
                <w:sz w:val="18"/>
                <w:szCs w:val="18"/>
              </w:rPr>
              <w:t>Iran Astronomy and Astrophysics Gold Medal (</w:t>
            </w:r>
            <w:r w:rsidRPr="004E1559">
              <w:rPr>
                <w:rStyle w:val="SubtleReference"/>
                <w:sz w:val="18"/>
                <w:szCs w:val="18"/>
              </w:rPr>
              <w:t>2018</w:t>
            </w:r>
            <w:r w:rsidRPr="00927E7C">
              <w:rPr>
                <w:color w:val="1D824C" w:themeColor="accent1"/>
                <w:sz w:val="18"/>
                <w:szCs w:val="18"/>
              </w:rPr>
              <w:t>)</w:t>
            </w:r>
          </w:p>
          <w:p w14:paraId="441B1759" w14:textId="77777777" w:rsidR="00927E7C" w:rsidRPr="00927E7C" w:rsidRDefault="00927E7C" w:rsidP="00927E7C">
            <w:pPr>
              <w:pStyle w:val="Heading3"/>
              <w:outlineLvl w:val="2"/>
              <w:rPr>
                <w:color w:val="1D824C" w:themeColor="accent1"/>
                <w:sz w:val="18"/>
                <w:szCs w:val="18"/>
              </w:rPr>
            </w:pPr>
          </w:p>
          <w:p w14:paraId="756A3E82" w14:textId="76F4093C" w:rsidR="004065AA" w:rsidRPr="004065AA" w:rsidRDefault="00927E7C" w:rsidP="004065AA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  <w:r w:rsidRPr="00927E7C">
              <w:rPr>
                <w:sz w:val="18"/>
                <w:szCs w:val="18"/>
              </w:rPr>
              <w:t>Winner of Tehran and Alborz Province Inventions Festival (</w:t>
            </w:r>
            <w:r w:rsidRPr="004E1559">
              <w:rPr>
                <w:rStyle w:val="SubtleReference"/>
                <w:sz w:val="18"/>
                <w:szCs w:val="18"/>
              </w:rPr>
              <w:t>2015</w:t>
            </w:r>
            <w:r w:rsidRPr="00927E7C">
              <w:rPr>
                <w:sz w:val="18"/>
                <w:szCs w:val="18"/>
              </w:rPr>
              <w:t>)</w:t>
            </w:r>
          </w:p>
        </w:tc>
      </w:tr>
    </w:tbl>
    <w:p w14:paraId="2C436E78" w14:textId="77777777" w:rsidR="004065AA" w:rsidRDefault="004065AA" w:rsidP="004E1559">
      <w:pPr>
        <w:pStyle w:val="Heading1"/>
        <w:rPr>
          <w:sz w:val="24"/>
          <w:szCs w:val="28"/>
        </w:rPr>
      </w:pPr>
    </w:p>
    <w:p w14:paraId="5D1499D1" w14:textId="5006B465" w:rsidR="004E1559" w:rsidRPr="00CF1A49" w:rsidRDefault="00FA7BA5" w:rsidP="004E1559">
      <w:pPr>
        <w:pStyle w:val="Heading1"/>
      </w:pPr>
      <w:r w:rsidRPr="00FA7BA5">
        <w:rPr>
          <w:sz w:val="24"/>
          <w:szCs w:val="28"/>
        </w:rPr>
        <w:t>programing</w:t>
      </w:r>
      <w:r>
        <w:t xml:space="preserve"> </w:t>
      </w:r>
      <w:sdt>
        <w:sdtPr>
          <w:alias w:val="Skills:"/>
          <w:tag w:val="Skills:"/>
          <w:id w:val="-1392877668"/>
          <w:placeholder>
            <w:docPart w:val="03ED5E2AA87143DEB3C591AE25D9E1FD"/>
          </w:placeholder>
          <w:temporary/>
          <w:showingPlcHdr/>
          <w15:appearance w15:val="hidden"/>
        </w:sdtPr>
        <w:sdtEndPr/>
        <w:sdtContent>
          <w:r w:rsidR="004E1559" w:rsidRPr="00EB42F7">
            <w:rPr>
              <w:sz w:val="24"/>
              <w:szCs w:val="28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4E1559" w:rsidRPr="006E1507" w14:paraId="25BD4768" w14:textId="77777777" w:rsidTr="00F85C05">
        <w:tc>
          <w:tcPr>
            <w:tcW w:w="4675" w:type="dxa"/>
          </w:tcPr>
          <w:p w14:paraId="7A5DDA76" w14:textId="77777777" w:rsidR="004E1559" w:rsidRPr="006E1507" w:rsidRDefault="004E1559" w:rsidP="00F85C05">
            <w:pPr>
              <w:pStyle w:val="ListBullet"/>
              <w:contextualSpacing w:val="0"/>
            </w:pPr>
            <w:r>
              <w:t>C++</w:t>
            </w:r>
          </w:p>
          <w:p w14:paraId="7D92E483" w14:textId="77777777" w:rsidR="004E1559" w:rsidRDefault="004E1559" w:rsidP="00F85C05">
            <w:pPr>
              <w:pStyle w:val="ListBullet"/>
            </w:pPr>
            <w:r>
              <w:t>C</w:t>
            </w:r>
          </w:p>
          <w:p w14:paraId="07557B57" w14:textId="77777777" w:rsidR="004E1559" w:rsidRDefault="004E1559" w:rsidP="00F85C05">
            <w:pPr>
              <w:pStyle w:val="ListBullet"/>
            </w:pPr>
            <w:r>
              <w:t>MIPS Assembly</w:t>
            </w:r>
          </w:p>
          <w:p w14:paraId="756974EB" w14:textId="77777777" w:rsidR="004E1559" w:rsidRPr="006E1507" w:rsidRDefault="004E1559" w:rsidP="00F85C05">
            <w:pPr>
              <w:pStyle w:val="ListBullet"/>
            </w:pPr>
            <w:r>
              <w:t>Familiar with R (dplyr-ggplot2-…)</w:t>
            </w:r>
          </w:p>
        </w:tc>
        <w:tc>
          <w:tcPr>
            <w:tcW w:w="4675" w:type="dxa"/>
            <w:tcMar>
              <w:left w:w="360" w:type="dxa"/>
            </w:tcMar>
          </w:tcPr>
          <w:p w14:paraId="69B7640A" w14:textId="77777777" w:rsidR="004E1559" w:rsidRPr="006E1507" w:rsidRDefault="004E1559" w:rsidP="00F85C05">
            <w:pPr>
              <w:pStyle w:val="ListBullet"/>
              <w:contextualSpacing w:val="0"/>
            </w:pPr>
            <w:r>
              <w:t>Java</w:t>
            </w:r>
          </w:p>
          <w:p w14:paraId="3B85B976" w14:textId="77777777" w:rsidR="004E1559" w:rsidRDefault="004E1559" w:rsidP="00F85C05">
            <w:pPr>
              <w:pStyle w:val="ListBullet"/>
              <w:contextualSpacing w:val="0"/>
            </w:pPr>
            <w:r>
              <w:t>Familiar with HTML</w:t>
            </w:r>
          </w:p>
          <w:p w14:paraId="1428B7F1" w14:textId="77777777" w:rsidR="004E1559" w:rsidRDefault="004E1559" w:rsidP="00F85C05">
            <w:pPr>
              <w:pStyle w:val="ListBullet"/>
              <w:contextualSpacing w:val="0"/>
            </w:pPr>
            <w:r>
              <w:t>8086 Assembly</w:t>
            </w:r>
          </w:p>
          <w:p w14:paraId="79254461" w14:textId="7E8BFF81" w:rsidR="004E1559" w:rsidRPr="006E1507" w:rsidRDefault="004E1559" w:rsidP="00F85C05">
            <w:pPr>
              <w:pStyle w:val="ListBullet"/>
              <w:contextualSpacing w:val="0"/>
            </w:pPr>
            <w:r>
              <w:t>Verilog</w:t>
            </w:r>
            <w:r w:rsidR="008B37E8">
              <w:t xml:space="preserve"> HDL</w:t>
            </w:r>
          </w:p>
        </w:tc>
      </w:tr>
    </w:tbl>
    <w:p w14:paraId="7E307466" w14:textId="77777777" w:rsidR="00FA7BA5" w:rsidRPr="006E1507" w:rsidRDefault="00FA7BA5" w:rsidP="006E1507"/>
    <w:sectPr w:rsidR="00FA7BA5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C3D2F7" w14:textId="77777777" w:rsidR="00660644" w:rsidRDefault="00660644" w:rsidP="0068194B">
      <w:r>
        <w:separator/>
      </w:r>
    </w:p>
    <w:p w14:paraId="11811D62" w14:textId="77777777" w:rsidR="00660644" w:rsidRDefault="00660644"/>
    <w:p w14:paraId="2150EF4D" w14:textId="77777777" w:rsidR="00660644" w:rsidRDefault="00660644"/>
  </w:endnote>
  <w:endnote w:type="continuationSeparator" w:id="0">
    <w:p w14:paraId="496875E0" w14:textId="77777777" w:rsidR="00660644" w:rsidRDefault="00660644" w:rsidP="0068194B">
      <w:r>
        <w:continuationSeparator/>
      </w:r>
    </w:p>
    <w:p w14:paraId="477EF0B6" w14:textId="77777777" w:rsidR="00660644" w:rsidRDefault="00660644"/>
    <w:p w14:paraId="6BE543E4" w14:textId="77777777" w:rsidR="00660644" w:rsidRDefault="006606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5823C3" w14:textId="04E69AB1" w:rsidR="008667E4" w:rsidRDefault="008667E4" w:rsidP="00927E7C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9F4B2F" w14:textId="77777777" w:rsidR="00660644" w:rsidRDefault="00660644" w:rsidP="0068194B">
      <w:r>
        <w:separator/>
      </w:r>
    </w:p>
    <w:p w14:paraId="6C1414DA" w14:textId="77777777" w:rsidR="00660644" w:rsidRDefault="00660644"/>
    <w:p w14:paraId="5970D3AC" w14:textId="77777777" w:rsidR="00660644" w:rsidRDefault="00660644"/>
  </w:footnote>
  <w:footnote w:type="continuationSeparator" w:id="0">
    <w:p w14:paraId="2996A649" w14:textId="77777777" w:rsidR="00660644" w:rsidRDefault="00660644" w:rsidP="0068194B">
      <w:r>
        <w:continuationSeparator/>
      </w:r>
    </w:p>
    <w:p w14:paraId="13761776" w14:textId="77777777" w:rsidR="00660644" w:rsidRDefault="00660644"/>
    <w:p w14:paraId="346ED4A6" w14:textId="77777777" w:rsidR="00660644" w:rsidRDefault="006606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20B7" w14:textId="77777777" w:rsidR="008667E4" w:rsidRPr="004E01EB" w:rsidRDefault="008667E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D9434D" wp14:editId="75F7A2C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93B2B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5B16C9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D"/>
    <w:rsid w:val="000001EF"/>
    <w:rsid w:val="00007322"/>
    <w:rsid w:val="00007728"/>
    <w:rsid w:val="00024584"/>
    <w:rsid w:val="00024730"/>
    <w:rsid w:val="00055E95"/>
    <w:rsid w:val="0007021F"/>
    <w:rsid w:val="00083D87"/>
    <w:rsid w:val="000B2BA5"/>
    <w:rsid w:val="000B48AA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819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0D19"/>
    <w:rsid w:val="00405128"/>
    <w:rsid w:val="004065AA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559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0644"/>
    <w:rsid w:val="006618E9"/>
    <w:rsid w:val="0068194B"/>
    <w:rsid w:val="006851EE"/>
    <w:rsid w:val="00692703"/>
    <w:rsid w:val="006A1962"/>
    <w:rsid w:val="006B5D48"/>
    <w:rsid w:val="006B7D7B"/>
    <w:rsid w:val="006C1A5E"/>
    <w:rsid w:val="006C4F9B"/>
    <w:rsid w:val="006E1507"/>
    <w:rsid w:val="00712D8B"/>
    <w:rsid w:val="007273B7"/>
    <w:rsid w:val="00733E0A"/>
    <w:rsid w:val="0074403D"/>
    <w:rsid w:val="00746D44"/>
    <w:rsid w:val="00750314"/>
    <w:rsid w:val="007538DC"/>
    <w:rsid w:val="00757803"/>
    <w:rsid w:val="007665F5"/>
    <w:rsid w:val="0076724E"/>
    <w:rsid w:val="0079206B"/>
    <w:rsid w:val="00796076"/>
    <w:rsid w:val="007B02E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E2B"/>
    <w:rsid w:val="008667E4"/>
    <w:rsid w:val="00870B20"/>
    <w:rsid w:val="008829F8"/>
    <w:rsid w:val="00885897"/>
    <w:rsid w:val="008903ED"/>
    <w:rsid w:val="00896496"/>
    <w:rsid w:val="008A6538"/>
    <w:rsid w:val="008B37E8"/>
    <w:rsid w:val="008C7056"/>
    <w:rsid w:val="008E28ED"/>
    <w:rsid w:val="008F2239"/>
    <w:rsid w:val="008F3B14"/>
    <w:rsid w:val="00901899"/>
    <w:rsid w:val="00901D97"/>
    <w:rsid w:val="0090344B"/>
    <w:rsid w:val="00905715"/>
    <w:rsid w:val="0091321E"/>
    <w:rsid w:val="00913946"/>
    <w:rsid w:val="0092726B"/>
    <w:rsid w:val="00927E7C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253D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432"/>
    <w:rsid w:val="00BA1546"/>
    <w:rsid w:val="00BB4E51"/>
    <w:rsid w:val="00BD431F"/>
    <w:rsid w:val="00BE423E"/>
    <w:rsid w:val="00BF61AC"/>
    <w:rsid w:val="00BF7A1A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272CF"/>
    <w:rsid w:val="00D305E5"/>
    <w:rsid w:val="00D37CD3"/>
    <w:rsid w:val="00D547EE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7302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42F7"/>
    <w:rsid w:val="00EC1351"/>
    <w:rsid w:val="00EC4CBF"/>
    <w:rsid w:val="00EE2CA8"/>
    <w:rsid w:val="00EF17E8"/>
    <w:rsid w:val="00EF51D9"/>
    <w:rsid w:val="00F130DD"/>
    <w:rsid w:val="00F24884"/>
    <w:rsid w:val="00F3628A"/>
    <w:rsid w:val="00F476C4"/>
    <w:rsid w:val="00F61DF9"/>
    <w:rsid w:val="00F71E03"/>
    <w:rsid w:val="00F81960"/>
    <w:rsid w:val="00F8769D"/>
    <w:rsid w:val="00F9350C"/>
    <w:rsid w:val="00F94EB5"/>
    <w:rsid w:val="00F9624D"/>
    <w:rsid w:val="00FA7BA5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7035D"/>
  <w15:chartTrackingRefBased/>
  <w15:docId w15:val="{97C2FEF9-4162-4491-AEAD-FBF76E1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7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1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8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0106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4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7670">
                                  <w:marLeft w:val="165"/>
                                  <w:marRight w:val="16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465">
                                          <w:marLeft w:val="-165"/>
                                          <w:marRight w:val="-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3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8032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7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376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UNI\Appendix\Resume\English\hryaghoubi@ce.sharif.edu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dvProg2020/Project_team-49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9FDE46355E749558C555C5BB26DF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C45BB-1B56-48FF-A3E8-1B0586ACD494}"/>
      </w:docPartPr>
      <w:docPartBody>
        <w:p w:rsidR="00CC315D" w:rsidRDefault="00CC315D">
          <w:pPr>
            <w:pStyle w:val="29FDE46355E749558C555C5BB26DF358"/>
          </w:pPr>
          <w:r w:rsidRPr="00CF1A49">
            <w:t>Email</w:t>
          </w:r>
        </w:p>
      </w:docPartBody>
    </w:docPart>
    <w:docPart>
      <w:docPartPr>
        <w:name w:val="0A67A29105D946D4A17AAC9D97F6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92A2F-B4EB-4AFF-BFB7-7968ED2D2795}"/>
      </w:docPartPr>
      <w:docPartBody>
        <w:p w:rsidR="00CC315D" w:rsidRDefault="00CC315D">
          <w:pPr>
            <w:pStyle w:val="0A67A29105D946D4A17AAC9D97F6F18F"/>
          </w:pPr>
          <w:r w:rsidRPr="00CF1A49">
            <w:t>Experience</w:t>
          </w:r>
        </w:p>
      </w:docPartBody>
    </w:docPart>
    <w:docPart>
      <w:docPartPr>
        <w:name w:val="FBCB1C0635CC4682B98D1BBDE861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A77F5-E671-495D-A9B5-7203C0146465}"/>
      </w:docPartPr>
      <w:docPartBody>
        <w:p w:rsidR="00CC315D" w:rsidRDefault="00CC315D">
          <w:pPr>
            <w:pStyle w:val="FBCB1C0635CC4682B98D1BBDE8614B84"/>
          </w:pPr>
          <w:r w:rsidRPr="00CF1A49">
            <w:t>Education</w:t>
          </w:r>
        </w:p>
      </w:docPartBody>
    </w:docPart>
    <w:docPart>
      <w:docPartPr>
        <w:name w:val="413F87280C234C4297164F751FF9C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3CD0-F98C-4116-ACD2-118D78B72D3E}"/>
      </w:docPartPr>
      <w:docPartBody>
        <w:p w:rsidR="00CC315D" w:rsidRDefault="00CC315D" w:rsidP="00CC315D">
          <w:pPr>
            <w:pStyle w:val="413F87280C234C4297164F751FF9C68C"/>
          </w:pPr>
          <w:r w:rsidRPr="00CF1A49">
            <w:t>Phone</w:t>
          </w:r>
        </w:p>
      </w:docPartBody>
    </w:docPart>
    <w:docPart>
      <w:docPartPr>
        <w:name w:val="03ED5E2AA87143DEB3C591AE25D9E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17BCE-926A-49C8-9F5F-28AD659472C2}"/>
      </w:docPartPr>
      <w:docPartBody>
        <w:p w:rsidR="00E967CC" w:rsidRDefault="00CC1112" w:rsidP="00CC1112">
          <w:pPr>
            <w:pStyle w:val="03ED5E2AA87143DEB3C591AE25D9E1F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5D"/>
    <w:rsid w:val="00181062"/>
    <w:rsid w:val="0055563F"/>
    <w:rsid w:val="00607523"/>
    <w:rsid w:val="00696F69"/>
    <w:rsid w:val="009C228F"/>
    <w:rsid w:val="00CC1112"/>
    <w:rsid w:val="00CC315D"/>
    <w:rsid w:val="00CF3925"/>
    <w:rsid w:val="00E967CC"/>
    <w:rsid w:val="00EF3F68"/>
    <w:rsid w:val="00EF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29FDE46355E749558C555C5BB26DF358">
    <w:name w:val="29FDE46355E749558C555C5BB26DF358"/>
  </w:style>
  <w:style w:type="paragraph" w:customStyle="1" w:styleId="0A67A29105D946D4A17AAC9D97F6F18F">
    <w:name w:val="0A67A29105D946D4A17AAC9D97F6F18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FBCB1C0635CC4682B98D1BBDE8614B84">
    <w:name w:val="FBCB1C0635CC4682B98D1BBDE8614B84"/>
  </w:style>
  <w:style w:type="paragraph" w:customStyle="1" w:styleId="413F87280C234C4297164F751FF9C68C">
    <w:name w:val="413F87280C234C4297164F751FF9C68C"/>
    <w:rsid w:val="00CC315D"/>
  </w:style>
  <w:style w:type="paragraph" w:customStyle="1" w:styleId="03ED5E2AA87143DEB3C591AE25D9E1FD">
    <w:name w:val="03ED5E2AA87143DEB3C591AE25D9E1FD"/>
    <w:rsid w:val="00CC11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9A1FB-A133-4181-8B13-1FB36B56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109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 Araghi</cp:lastModifiedBy>
  <cp:revision>4</cp:revision>
  <cp:lastPrinted>2020-12-14T21:49:00Z</cp:lastPrinted>
  <dcterms:created xsi:type="dcterms:W3CDTF">2020-12-19T20:17:00Z</dcterms:created>
  <dcterms:modified xsi:type="dcterms:W3CDTF">2020-12-22T19:43:00Z</dcterms:modified>
  <cp:category/>
</cp:coreProperties>
</file>